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5BC41" w14:textId="74C979C8" w:rsidR="00DE23E8" w:rsidRDefault="00654E8F" w:rsidP="00BC680C">
      <w:pPr>
        <w:pStyle w:val="SupplementaryMaterial"/>
      </w:pPr>
      <w:r w:rsidRPr="001549D3">
        <w:t>Supplementary Material</w:t>
      </w:r>
    </w:p>
    <w:p w14:paraId="7051E850" w14:textId="2F16EC27" w:rsidR="00BC680C" w:rsidRDefault="00BC680C" w:rsidP="00BC680C">
      <w:pPr>
        <w:pStyle w:val="Title"/>
        <w:jc w:val="left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# Code</w:t>
      </w:r>
    </w:p>
    <w:p w14:paraId="0BEBE3D5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pandas </w:t>
      </w: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as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pd</w:t>
      </w:r>
    </w:p>
    <w:p w14:paraId="739014F4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numpy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as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np</w:t>
      </w:r>
    </w:p>
    <w:p w14:paraId="7980C5C7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from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proofErr w:type="gram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sklearn.preprocessing</w:t>
      </w:r>
      <w:proofErr w:type="spellEnd"/>
      <w:proofErr w:type="gram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MinMaxScaler</w:t>
      </w:r>
      <w:proofErr w:type="spellEnd"/>
    </w:p>
    <w:p w14:paraId="5C306E49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matplotlib.pyplot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as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</w:t>
      </w:r>
      <w:proofErr w:type="spellEnd"/>
    </w:p>
    <w:p w14:paraId="4903BE43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tensorflow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as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tf</w:t>
      </w:r>
      <w:proofErr w:type="spellEnd"/>
    </w:p>
    <w:p w14:paraId="2FA6DEB7" w14:textId="097C7E5E" w:rsid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os</w:t>
      </w:r>
      <w:proofErr w:type="spellEnd"/>
    </w:p>
    <w:p w14:paraId="08088523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411A138D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df=pd.read_csv(</w:t>
      </w:r>
      <w:r w:rsidRPr="00BC680C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'hubeidata.csv'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,header=</w:t>
      </w:r>
      <w:r w:rsidRPr="00BC680C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low_memory=</w:t>
      </w:r>
      <w:r w:rsidRPr="00BC680C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False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,index_col=[</w:t>
      </w:r>
      <w:r w:rsidRPr="00BC680C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'date'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206CF04D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#df.incident=df[["New_Death"]]</w:t>
      </w:r>
    </w:p>
    <w:p w14:paraId="0E4B78EA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#df=df.incident</w:t>
      </w:r>
    </w:p>
    <w:p w14:paraId="006A72AB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df.head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()</w:t>
      </w:r>
    </w:p>
    <w:p w14:paraId="0EBDAC71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df.incident.head</w:t>
      </w:r>
      <w:proofErr w:type="spellEnd"/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()</w:t>
      </w:r>
    </w:p>
    <w:p w14:paraId="1D8D25E0" w14:textId="49E850E7" w:rsid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df.incident</w:t>
      </w:r>
      <w:proofErr w:type="spellEnd"/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 is the univariate incident case series</w:t>
      </w:r>
    </w:p>
    <w:p w14:paraId="707488CE" w14:textId="41B12D57" w:rsid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</w:pPr>
    </w:p>
    <w:p w14:paraId="7E516B2C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For this case, let's assume that</w:t>
      </w:r>
    </w:p>
    <w:p w14:paraId="148983B4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Given past 3 days observation, forecast the next 3 days observations. </w:t>
      </w:r>
    </w:p>
    <w:p w14:paraId="7A8E48A9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n_past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r w:rsidRPr="00BC680C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3</w:t>
      </w:r>
    </w:p>
    <w:p w14:paraId="3F86650B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n_future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r w:rsidRPr="00BC680C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3</w:t>
      </w:r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</w:p>
    <w:p w14:paraId="21DF3555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n_features</w:t>
      </w:r>
      <w:proofErr w:type="spellEnd"/>
      <w:r w:rsidRPr="00BC680C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r w:rsidRPr="00BC680C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</w:t>
      </w:r>
    </w:p>
    <w:p w14:paraId="0B0DCBA8" w14:textId="77777777" w:rsidR="00BC680C" w:rsidRP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BC680C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change n_features = 1 for univariate LSTM otherwise 10 for multivariate</w:t>
      </w:r>
    </w:p>
    <w:p w14:paraId="452528AA" w14:textId="37A3C18D" w:rsid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3394859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train_df,test_df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df[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], df[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:]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80% and 20%</w:t>
      </w:r>
    </w:p>
    <w:p w14:paraId="63D51B76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train_df.shape,test_df.shape</w:t>
      </w:r>
      <w:proofErr w:type="spellEnd"/>
    </w:p>
    <w:p w14:paraId="20450196" w14:textId="3F12692C" w:rsidR="00BC680C" w:rsidRDefault="00BC680C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492CA61B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</w:t>
      </w:r>
      <w:proofErr w:type="spellEnd"/>
    </w:p>
    <w:p w14:paraId="50ED47F4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scalers={}</w:t>
      </w:r>
    </w:p>
    <w:p w14:paraId="39EE35E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0297C09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train_df.columns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</w:t>
      </w:r>
    </w:p>
    <w:p w14:paraId="12C3D4CC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scaler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MinMaxScaler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feature_range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=(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))</w:t>
      </w:r>
    </w:p>
    <w:p w14:paraId="7DC7403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scaler.fit_transform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(train[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].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values.reshape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))</w:t>
      </w:r>
    </w:p>
    <w:p w14:paraId="5FF7985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=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np.reshape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s_s,</w:t>
      </w:r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len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))</w:t>
      </w:r>
    </w:p>
    <w:p w14:paraId="389BD59D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scalers[</w:t>
      </w:r>
      <w:r w:rsidRPr="00766E0D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'scaler_'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+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 = scaler</w:t>
      </w:r>
    </w:p>
    <w:p w14:paraId="4D5EAE9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train[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]=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</w:p>
    <w:p w14:paraId="445DC14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5BCCD7D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test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test_df</w:t>
      </w:r>
      <w:proofErr w:type="spellEnd"/>
    </w:p>
    <w:p w14:paraId="5C8180DD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train_df.columns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</w:t>
      </w:r>
    </w:p>
    <w:p w14:paraId="6F3980BD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scaler = scalers[</w:t>
      </w:r>
      <w:r w:rsidRPr="00766E0D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'scaler_'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+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</w:t>
      </w:r>
    </w:p>
    <w:p w14:paraId="0C0CC66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scaler.transform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(test[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].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values.reshape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))</w:t>
      </w:r>
    </w:p>
    <w:p w14:paraId="61250F8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=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np.reshape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s_s,</w:t>
      </w:r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len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))</w:t>
      </w:r>
    </w:p>
    <w:p w14:paraId="65D07B6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lastRenderedPageBreak/>
        <w:t>    scalers[</w:t>
      </w:r>
      <w:r w:rsidRPr="00766E0D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'scaler_'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+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 = scaler</w:t>
      </w:r>
    </w:p>
    <w:p w14:paraId="0A1B6A2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test[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]=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s_s</w:t>
      </w:r>
      <w:proofErr w:type="spellEnd"/>
    </w:p>
    <w:p w14:paraId="4059909B" w14:textId="6629D918" w:rsidR="00766E0D" w:rsidRDefault="00766E0D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3AC081E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def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split_series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766E0D">
        <w:rPr>
          <w:rFonts w:ascii="Courier New" w:eastAsia="Times New Roman" w:hAnsi="Courier New" w:cs="Courier New"/>
          <w:color w:val="001080"/>
          <w:sz w:val="21"/>
          <w:szCs w:val="21"/>
          <w:lang w:eastAsia="zh-CN"/>
        </w:rPr>
        <w:t>series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proofErr w:type="spellStart"/>
      <w:r w:rsidRPr="00766E0D">
        <w:rPr>
          <w:rFonts w:ascii="Courier New" w:eastAsia="Times New Roman" w:hAnsi="Courier New" w:cs="Courier New"/>
          <w:color w:val="001080"/>
          <w:sz w:val="21"/>
          <w:szCs w:val="21"/>
          <w:lang w:eastAsia="zh-CN"/>
        </w:rPr>
        <w:t>n_past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proofErr w:type="spellStart"/>
      <w:r w:rsidRPr="00766E0D">
        <w:rPr>
          <w:rFonts w:ascii="Courier New" w:eastAsia="Times New Roman" w:hAnsi="Courier New" w:cs="Courier New"/>
          <w:color w:val="001080"/>
          <w:sz w:val="21"/>
          <w:szCs w:val="21"/>
          <w:lang w:eastAsia="zh-CN"/>
        </w:rPr>
        <w:t>n_future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):</w:t>
      </w:r>
    </w:p>
    <w:p w14:paraId="0643F2A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77C1BCE6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n_past</w:t>
      </w:r>
      <w:proofErr w:type="spellEnd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 ==&gt; no of past observations</w:t>
      </w:r>
    </w:p>
    <w:p w14:paraId="5E78AC8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567FA35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n_future</w:t>
      </w:r>
      <w:proofErr w:type="spellEnd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 ==&gt; no of future observations </w:t>
      </w:r>
    </w:p>
    <w:p w14:paraId="79A91FF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683BE96C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X, y = list(), list()</w:t>
      </w:r>
    </w:p>
    <w:p w14:paraId="5D76B1F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window_start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range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len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(series)):</w:t>
      </w:r>
    </w:p>
    <w:p w14:paraId="2D9659DA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past_end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window_start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+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n_past</w:t>
      </w:r>
      <w:proofErr w:type="spellEnd"/>
    </w:p>
    <w:p w14:paraId="7C01C31A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future_end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past_end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+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n_future</w:t>
      </w:r>
      <w:proofErr w:type="spellEnd"/>
    </w:p>
    <w:p w14:paraId="6AA6C48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if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future_end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&gt; </w:t>
      </w:r>
      <w:proofErr w:type="spellStart"/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len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(series):</w:t>
      </w:r>
    </w:p>
    <w:p w14:paraId="1ACDD066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  </w:t>
      </w: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break</w:t>
      </w:r>
    </w:p>
    <w:p w14:paraId="64C0A7BA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slicing the past and future parts of the window</w:t>
      </w:r>
    </w:p>
    <w:p w14:paraId="4DEF8022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past, future = series[window_start:past_end, :], series[past_end:future_end, :]</w:t>
      </w:r>
    </w:p>
    <w:p w14:paraId="781371F6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X.append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(past)</w:t>
      </w:r>
    </w:p>
    <w:p w14:paraId="1D07F3DD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y.append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(future)</w:t>
      </w:r>
    </w:p>
    <w:p w14:paraId="552324C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766E0D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return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np.array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(X),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np.array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(y)</w:t>
      </w:r>
    </w:p>
    <w:p w14:paraId="6E7A4B74" w14:textId="07A02FDB" w:rsidR="00766E0D" w:rsidRDefault="00766E0D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57D1E8E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E1D1</w:t>
      </w:r>
    </w:p>
    <w:p w14:paraId="2AE1235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n_features</w:t>
      </w:r>
      <w:proofErr w:type="spellEnd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 ==&gt; no of features at each timestep in the data.</w:t>
      </w:r>
    </w:p>
    <w:p w14:paraId="1A157B4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45270EE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encoder_inputs = tf.keras.layers.Input(shape=(n_past, n_features))</w:t>
      </w:r>
    </w:p>
    <w:p w14:paraId="0672E7DF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encoder_l1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tf.keras.layers.LSTM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return_state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0135FB7B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encoder_outputs1 = encoder_l1(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encoder_inputs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0EFD4A4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encoder_states1 = encoder_outputs1[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:]</w:t>
      </w:r>
    </w:p>
    <w:p w14:paraId="2616EF7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58ED88A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decoder_inputs = tf.keras.layers.RepeatVector(n_future)(encoder_outputs1[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2B9F42E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17D6286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decoder_l1 = tf.keras.layers.LSTM(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return_sequences=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)(decoder_inputs,initial_state = encoder_states1)</w:t>
      </w:r>
    </w:p>
    <w:p w14:paraId="0DD8CFC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decoder_outputs1 = tf.keras.layers.TimeDistributed(tf.keras.layers.Dense(n_features))(decoder_l1)</w:t>
      </w:r>
    </w:p>
    <w:p w14:paraId="51A7253C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144C4DE2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model_e1d1 = tf.keras.models.Model(encoder_inputs,decoder_outputs1)</w:t>
      </w:r>
    </w:p>
    <w:p w14:paraId="4E549DD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1F37E034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model_e1d1.summary()</w:t>
      </w:r>
    </w:p>
    <w:p w14:paraId="275895F0" w14:textId="3B13335C" w:rsidR="00766E0D" w:rsidRDefault="00766E0D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37A3E01F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E2D2</w:t>
      </w:r>
    </w:p>
    <w:p w14:paraId="24D9D42A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</w:t>
      </w:r>
      <w:proofErr w:type="spellStart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n_features</w:t>
      </w:r>
      <w:proofErr w:type="spellEnd"/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 ==&gt; no of features at each timestep in the data.</w:t>
      </w:r>
    </w:p>
    <w:p w14:paraId="53AD0CFF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30D88641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encoder_inputs = tf.keras.layers.Input(shape=(n_past, n_features))</w:t>
      </w:r>
    </w:p>
    <w:p w14:paraId="7DA3298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lastRenderedPageBreak/>
        <w:t>encoder_l1 = tf.keras.layers.LSTM(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,return_sequences = 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return_state=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777C150C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encoder_outputs1 = encoder_l1(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encoder_inputs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6E406FCF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encoder_states1 = encoder_outputs1[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:]</w:t>
      </w:r>
    </w:p>
    <w:p w14:paraId="390E3B2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encoder_l2 =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tf.keras.layers.LSTM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proofErr w:type="spellStart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return_state</w:t>
      </w:r>
      <w:proofErr w:type="spellEnd"/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72012B9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encoder_outputs2 = encoder_l2(encoder_outputs1[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31F28F42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encoder_states2 = encoder_outputs2[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:]</w:t>
      </w:r>
    </w:p>
    <w:p w14:paraId="416EA86D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4D40221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decoder_inputs = tf.keras.layers.RepeatVector(n_future)(encoder_outputs2[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30685A3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2E59E0F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decoder_l1 = tf.keras.layers.LSTM(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return_sequences=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)(decoder_inputs,initial_state = encoder_states1)</w:t>
      </w:r>
    </w:p>
    <w:p w14:paraId="49188700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decoder_l2 = tf.keras.layers.LSTM(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100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return_sequences=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True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)(decoder_l1,initial_state = encoder_states2)</w:t>
      </w:r>
    </w:p>
    <w:p w14:paraId="4CFFDCF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decoder_outputs2 = tf.keras.layers.TimeDistributed(tf.keras.layers.Dense(n_features))(decoder_l2)</w:t>
      </w:r>
    </w:p>
    <w:p w14:paraId="0ECD0B5C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6B398629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model_e2d2 = tf.keras.models.Model(encoder_inputs,decoder_outputs2)</w:t>
      </w:r>
    </w:p>
    <w:p w14:paraId="18DCC68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</w:t>
      </w:r>
    </w:p>
    <w:p w14:paraId="68B84D8E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model_e2d2.summary()</w:t>
      </w:r>
    </w:p>
    <w:p w14:paraId="6AA61AF9" w14:textId="36EAAF52" w:rsidR="00766E0D" w:rsidRDefault="00766E0D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7538DA85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reduce_lr = tf.keras.callbacks.LearningRateScheduler(</w:t>
      </w:r>
      <w:r w:rsidRPr="00766E0D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lambda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x: 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1e-3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* 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0.90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** x)</w:t>
      </w:r>
    </w:p>
    <w:p w14:paraId="21241F3F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01CF825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model_e1d1.</w:t>
      </w:r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compile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(optimizer=tf.keras.optimizers.Adam(), loss=tf.keras.losses.Huber())</w:t>
      </w:r>
    </w:p>
    <w:p w14:paraId="10C7FDE7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history_e1d1=model_e1d1.fit(X_train,y_train,epochs=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25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,validation_data=(X_test,y_test),batch_size=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32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,verbose=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,callbacks=[reduce_lr])</w:t>
      </w:r>
    </w:p>
    <w:p w14:paraId="63644688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18F2C86B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model_e2d2.</w:t>
      </w:r>
      <w:r w:rsidRPr="00766E0D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compile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(optimizer=tf.keras.optimizers.Adam(), loss=tf.keras.losses.Huber())</w:t>
      </w:r>
    </w:p>
    <w:p w14:paraId="34FF71C3" w14:textId="77777777" w:rsidR="00766E0D" w:rsidRPr="00766E0D" w:rsidRDefault="00766E0D" w:rsidP="00766E0D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history_e2d2=model_e2d2.fit(X_train,y_train,epochs=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25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,validation_data=(X_test,y_test),batch_size=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32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,verbose=</w:t>
      </w:r>
      <w:r w:rsidRPr="00766E0D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0</w:t>
      </w:r>
      <w:r w:rsidRPr="00766E0D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,callbacks=[reduce_lr])</w:t>
      </w:r>
    </w:p>
    <w:p w14:paraId="6454B9B3" w14:textId="732DB13C" w:rsidR="00766E0D" w:rsidRDefault="00766E0D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3BC08C5D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plt.plot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(history_e1d1.history[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'loss'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64D593A4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plt.plot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(history_e1d1.history[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</w:t>
      </w:r>
      <w:proofErr w:type="spellStart"/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val_loss</w:t>
      </w:r>
      <w:proofErr w:type="spellEnd"/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708DDBD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plt.title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"E1D1 Model Loss"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0D3771BE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plt.xlabel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'Epochs'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23134723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plt.ylabel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'Loss'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359CDDA3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plt.legend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'Train'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'Valid'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5DEF7A79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plt.show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()</w:t>
      </w:r>
    </w:p>
    <w:p w14:paraId="3AF52E87" w14:textId="0215C17B" w:rsidR="009A5AA0" w:rsidRDefault="009A5AA0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0453BB56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plt.plot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(history_e2d2.history[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'loss'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1B46945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plt.plot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(history_e2d2.history[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</w:t>
      </w:r>
      <w:proofErr w:type="spellStart"/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val_loss</w:t>
      </w:r>
      <w:proofErr w:type="spellEnd"/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7DB53C4B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plt.title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"E2D2 Model Loss"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2CD70B06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plt.xlabel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'Epochs'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50CEAFBC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lastRenderedPageBreak/>
        <w:t>plt.ylabel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'Loss'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24388EDF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plt.legend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'Train'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 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'Valid'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])</w:t>
      </w:r>
    </w:p>
    <w:p w14:paraId="28CDD71B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plt.show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()</w:t>
      </w:r>
    </w:p>
    <w:p w14:paraId="17AC41DC" w14:textId="69F327CB" w:rsidR="009A5AA0" w:rsidRDefault="009A5AA0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6B1B081A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pred1_e1d1=model_e1d1.predict(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X_test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0712B094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pred1_e2d2=model_e2d2.predict(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X_test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730CDD3A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4F8FF481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pred_e1d1=model_e1d1.predict(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X_train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60A3CB3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pred_e2d2=model_e2d2.predict(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X_train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304A8019" w14:textId="0689A4D8" w:rsidR="009A5AA0" w:rsidRDefault="009A5AA0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1F73FCA2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index,i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enumerate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train_df.columns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):</w:t>
      </w:r>
    </w:p>
    <w:p w14:paraId="3FAFA473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scaler = scalers[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'scaler_'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+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]</w:t>
      </w:r>
    </w:p>
    <w:p w14:paraId="5044B933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pred1_e1d1[:,:,index]=scaler.inverse_transform(pred1_e1d1[:,:,index])</w:t>
      </w:r>
    </w:p>
    <w:p w14:paraId="7781C92B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pred_e1d1[:,:,index]=scaler.inverse_transform(pred_e1d1[:,:,index])</w:t>
      </w:r>
    </w:p>
    <w:p w14:paraId="490F6930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</w:p>
    <w:p w14:paraId="6F4325EF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pred1_e2d2[:,:,index]=scaler.inverse_transform(pred1_e2d2[:,:,index])</w:t>
      </w:r>
    </w:p>
    <w:p w14:paraId="7E13374F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pred_e2d2[:,:,index]=scaler.inverse_transform(pred_e2d2[:,:,index])</w:t>
      </w:r>
    </w:p>
    <w:p w14:paraId="423DCAB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</w:p>
    <w:p w14:paraId="57966914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y_train[:,:,index]=scaler.inverse_transform(y_train[:,:,index])</w:t>
      </w:r>
    </w:p>
    <w:p w14:paraId="404A109D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y_test[:,:,index]=scaler.inverse_transform(y_test[:,:,index])</w:t>
      </w:r>
    </w:p>
    <w:p w14:paraId="69859EC0" w14:textId="4906AC36" w:rsidR="009A5AA0" w:rsidRDefault="009A5AA0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3BF29C8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from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sklearn.metrics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import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mean_absolute_error</w:t>
      </w:r>
      <w:proofErr w:type="spellEnd"/>
    </w:p>
    <w:p w14:paraId="656B64A5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</w:p>
    <w:p w14:paraId="6400EEF9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index,i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enumerate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train_df.columns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):</w:t>
      </w:r>
    </w:p>
    <w:p w14:paraId="12DCA8EA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proofErr w:type="spellStart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3648E669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9A5AA0">
        <w:rPr>
          <w:rFonts w:ascii="Courier New" w:eastAsia="Times New Roman" w:hAnsi="Courier New" w:cs="Courier New"/>
          <w:color w:val="AF00DB"/>
          <w:sz w:val="21"/>
          <w:szCs w:val="21"/>
          <w:lang w:eastAsia="zh-CN"/>
        </w:rPr>
        <w:t>for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j </w:t>
      </w:r>
      <w:r w:rsidRPr="009A5AA0">
        <w:rPr>
          <w:rFonts w:ascii="Courier New" w:eastAsia="Times New Roman" w:hAnsi="Courier New" w:cs="Courier New"/>
          <w:color w:val="0000FF"/>
          <w:sz w:val="21"/>
          <w:szCs w:val="21"/>
          <w:lang w:eastAsia="zh-CN"/>
        </w:rPr>
        <w:t>in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range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1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4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):</w:t>
      </w:r>
    </w:p>
    <w:p w14:paraId="25BC15F9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9A5AA0">
        <w:rPr>
          <w:rFonts w:ascii="Courier New" w:eastAsia="Times New Roman" w:hAnsi="Courier New" w:cs="Courier New"/>
          <w:color w:val="008000"/>
          <w:sz w:val="21"/>
          <w:szCs w:val="21"/>
          <w:lang w:eastAsia="zh-CN"/>
        </w:rPr>
        <w:t># range from 1 to days of prediction +1</w:t>
      </w:r>
    </w:p>
    <w:p w14:paraId="3BA3C467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"Day 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,j,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":"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14B2802F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"MAE-E1D1 : 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,mean_absolute_error(y_test[:,j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,index],pred1_e1d1[:,j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,index]),end=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", 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)</w:t>
      </w:r>
    </w:p>
    <w:p w14:paraId="1EEC399B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</w:t>
      </w:r>
      <w:r w:rsidRPr="009A5AA0">
        <w:rPr>
          <w:rFonts w:ascii="Courier New" w:eastAsia="Times New Roman" w:hAnsi="Courier New" w:cs="Courier New"/>
          <w:color w:val="A31515"/>
          <w:sz w:val="21"/>
          <w:szCs w:val="21"/>
          <w:lang w:eastAsia="zh-CN"/>
        </w:rPr>
        <w:t>"MAE-E2D2 : "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,mean_absolute_error(y_test[:,j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,index],pred1_e2d2[:,j</w:t>
      </w:r>
      <w:r w:rsidRPr="009A5AA0">
        <w:rPr>
          <w:rFonts w:ascii="Courier New" w:eastAsia="Times New Roman" w:hAnsi="Courier New" w:cs="Courier New"/>
          <w:color w:val="09885A"/>
          <w:sz w:val="21"/>
          <w:szCs w:val="21"/>
          <w:lang w:eastAsia="zh-CN"/>
        </w:rPr>
        <w:t>-1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,index]))</w:t>
      </w:r>
    </w:p>
    <w:p w14:paraId="676AC16E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()</w:t>
      </w:r>
    </w:p>
    <w:p w14:paraId="058B75CD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  <w:r w:rsidRPr="009A5AA0">
        <w:rPr>
          <w:rFonts w:ascii="Courier New" w:eastAsia="Times New Roman" w:hAnsi="Courier New" w:cs="Courier New"/>
          <w:color w:val="795E26"/>
          <w:sz w:val="21"/>
          <w:szCs w:val="21"/>
          <w:lang w:eastAsia="zh-CN"/>
        </w:rPr>
        <w:t>print</w:t>
      </w: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()</w:t>
      </w:r>
    </w:p>
    <w:p w14:paraId="5232EEF8" w14:textId="77777777" w:rsidR="009A5AA0" w:rsidRPr="009A5AA0" w:rsidRDefault="009A5AA0" w:rsidP="009A5AA0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  <w:r w:rsidRPr="009A5AA0"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  <w:t>  </w:t>
      </w:r>
    </w:p>
    <w:p w14:paraId="20096BF6" w14:textId="77777777" w:rsidR="009A5AA0" w:rsidRPr="00BC680C" w:rsidRDefault="009A5AA0" w:rsidP="00BC680C">
      <w:pPr>
        <w:shd w:val="clear" w:color="auto" w:fill="FFFFFE"/>
        <w:spacing w:before="0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zh-CN"/>
        </w:rPr>
      </w:pPr>
    </w:p>
    <w:p w14:paraId="1D6E6338" w14:textId="5D049E41" w:rsidR="00ED2102" w:rsidRDefault="00ED2102" w:rsidP="00BC680C"/>
    <w:p w14:paraId="153819B4" w14:textId="77777777" w:rsidR="00ED2102" w:rsidRDefault="00ED2102">
      <w:pPr>
        <w:spacing w:before="0" w:after="200" w:line="276" w:lineRule="auto"/>
      </w:pPr>
      <w:r>
        <w:br w:type="page"/>
      </w:r>
    </w:p>
    <w:tbl>
      <w:tblPr>
        <w:tblW w:w="11220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ED2102" w14:paraId="670F50F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513F6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date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FA9FA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New_Confirmed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CB6A7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New_Death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C106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New_Discharged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21E0E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Total_Confirmed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BD669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Total_Hospitalization_Severe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16826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Total_Hospitalization_Critical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9697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Total_Death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36F0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Total_Discharged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AA2AE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Total_Track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3C86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color w:val="000000"/>
                <w:sz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Total_Observe</w:t>
            </w:r>
            <w:proofErr w:type="spellEnd"/>
          </w:p>
        </w:tc>
      </w:tr>
      <w:tr w:rsidR="00ED2102" w14:paraId="6899F92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A1C4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F9C9B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BC40D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0FEC9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F3519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8CE7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A602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CD51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A9ED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0E17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B7A7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2C13245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F858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6C33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0B7B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7CF4D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CAE3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904DA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00319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7C89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BFBD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D079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D589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5A29E806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659B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0E80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69E1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FA08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1AC66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39563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AE95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97840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B10F2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9E58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AE70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5E4B4B6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B7049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373F7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8982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6CE2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352AF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BDC7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A50D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FE38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CB25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7226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40F0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0A80351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97E8A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C571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9137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0E25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AE2A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A5E3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112DB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12F2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F228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0AC0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7F44D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0CED47F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8240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F41E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4BCD9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1A012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AB07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5D5D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DDCD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250D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8298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2E98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8AD3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1FAAAAD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EE30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CE89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82E0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E952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FC9D8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3311D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41275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904A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83BB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C55B4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4CBAE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77C42D6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682D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935C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590B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202B4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2A26E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2438E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A7B17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50CB6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97CA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3B48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5819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52CDBE6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0EB3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14317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BA56F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A7B0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2081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0983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04D1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EAFB4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B5F0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E338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04B62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651B6AB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0F52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EB88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E1C0D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AFE6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2F5E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5B17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A447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4B955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AC03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1296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2143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2CBF010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DAE0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F0DF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B205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992C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479D2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6522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EE7A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DFEA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29BB1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FA48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C201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1E64C19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9853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BD831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5A7A2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0CBC2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9AEE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B97F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584D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9101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EDCF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490F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EB99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329764DC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63948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469EC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45B2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D319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8B4F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718CC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3202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86D9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4E8B2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3DF98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9A11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3E3A63D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051F5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8F46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95976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DD5E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913E5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1064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E56E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D7FC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FB88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A461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4C5A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0F1AB8C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15AE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E11F4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7906D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0719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6095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4997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555D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FE1B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5EF9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83C76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856F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57FA072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2ED4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8F8DA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3B2E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6BC42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5186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90982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2A306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8FB6E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69CE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29E9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DFB3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33C49DA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F0D5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287AE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FFCD3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70233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0337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6825B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7BC7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903B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42C3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E4614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93F2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2AB14D2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E072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991F2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4C6D7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1029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14E0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07A99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02E1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8A04B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E3AD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8CC3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28E3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5E7B176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E913A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A3C2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B6EC0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DA08D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9307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9AB9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B88C4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EA074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265B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96F1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B13CE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3D88134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3EAD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9E7F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872B3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914F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A37A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97BA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DBD61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B0EC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6605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EB6D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DE7D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039C2D2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58D5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0829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2CED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94349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B32D4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DC9F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EAB5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35E4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7CA85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52E4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2251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3E9E2B4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7D12B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4430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F546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92478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CEC0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B5893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5E0B6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E9258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513F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0779D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4622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D95B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</w:tr>
      <w:tr w:rsidR="00ED2102" w14:paraId="71FC099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EFF8B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24A8B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687A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417E4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96B7B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12073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AAF9B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3A67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AEDA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0260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2BF2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307</w:t>
            </w:r>
          </w:p>
        </w:tc>
      </w:tr>
      <w:tr w:rsidR="00ED2102" w14:paraId="5A2FCCF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0872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0FC7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595C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4CA82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DBFB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5A5EB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F0A8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76CFD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1175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DC5B9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B39A3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2506</w:t>
            </w:r>
          </w:p>
        </w:tc>
      </w:tr>
      <w:tr w:rsidR="00ED2102" w14:paraId="11BE8BF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D777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226D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D118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9791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BB176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1370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D1239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4F404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62D2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23A44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7989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635B9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6904</w:t>
            </w:r>
          </w:p>
        </w:tc>
      </w:tr>
      <w:tr w:rsidR="00ED2102" w14:paraId="0043B09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0CA58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37E0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B5E7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6C3F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DE09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177A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C395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3E07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BC6A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48E6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10394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BE79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9103</w:t>
            </w:r>
          </w:p>
        </w:tc>
      </w:tr>
      <w:tr w:rsidR="00ED2102" w14:paraId="79332F5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D990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7DF9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D7A1D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68B8F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8D430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517F9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99B7F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32C0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02F1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018BE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16904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60CA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15559</w:t>
            </w:r>
          </w:p>
        </w:tc>
      </w:tr>
      <w:tr w:rsidR="00ED2102" w14:paraId="0CB67CE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AC94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C89F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AA3D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148A9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16E4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3D95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8BFE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B7C15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821B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751D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22095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06D8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20366</w:t>
            </w:r>
          </w:p>
        </w:tc>
      </w:tr>
      <w:tr w:rsidR="00ED2102" w14:paraId="4364B399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E21EA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BFC9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A63B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4CBCD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F6094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CFD6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70F5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93A1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9664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903CF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28780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7EE0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26632</w:t>
            </w:r>
          </w:p>
        </w:tc>
      </w:tr>
      <w:tr w:rsidR="00ED2102" w14:paraId="120E0D1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4ACC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98DA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F06E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C41ED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E018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0619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02ED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4E3A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182B3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3E140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35144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92212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32340</w:t>
            </w:r>
          </w:p>
        </w:tc>
      </w:tr>
      <w:tr w:rsidR="00ED2102" w14:paraId="54BC44F9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18F4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625DF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BA79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DCE7F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BB60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7153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71AE5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3A476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D10C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E540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E2D7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41075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6967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36838</w:t>
            </w:r>
          </w:p>
        </w:tc>
      </w:tr>
      <w:tr w:rsidR="00ED2102" w14:paraId="4370317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AEE37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5932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EDBD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7891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626B3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9074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B799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98485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1B79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0AB94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7294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48571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C695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43121</w:t>
            </w:r>
          </w:p>
        </w:tc>
      </w:tr>
      <w:tr w:rsidR="00ED2102" w14:paraId="3311102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26E8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A9557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408B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261C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29A8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276E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C9A50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CD4DD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302FC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A6F8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56088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8630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48171</w:t>
            </w:r>
          </w:p>
        </w:tc>
      </w:tr>
      <w:tr w:rsidR="00ED2102" w14:paraId="6465DA4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A495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12102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02E9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B886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05AD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13522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ECBC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15B3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91AB0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5AEF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9498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68988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B247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58544</w:t>
            </w:r>
          </w:p>
        </w:tc>
      </w:tr>
      <w:tr w:rsidR="00ED2102" w14:paraId="5E6DC27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7445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8C49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ED40F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E13E4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1F3D2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16678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7ACC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F8AD4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1B39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6F63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3AA28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81039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7A28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66764</w:t>
            </w:r>
          </w:p>
        </w:tc>
      </w:tr>
      <w:tr w:rsidR="00ED2102" w14:paraId="12427B2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C9A2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6BD17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50326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A96CC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BF21A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19665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7BCE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B5959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38EFF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5B9B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768C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90997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FDCA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64127</w:t>
            </w:r>
          </w:p>
        </w:tc>
      </w:tr>
      <w:tr w:rsidR="00ED2102" w14:paraId="5816447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7AE2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3D16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9914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BEA8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6454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22112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193D7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56DB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34D01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1EB3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C9DC9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101599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2149B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64057</w:t>
            </w:r>
          </w:p>
        </w:tc>
      </w:tr>
      <w:tr w:rsidR="00ED2102" w14:paraId="55AD794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4DE95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FD937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0EDC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1DA66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84E38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24953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18A6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4188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C7B9F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3729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3E1B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AC788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114044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99BB2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67802</w:t>
            </w:r>
          </w:p>
        </w:tc>
      </w:tr>
      <w:tr w:rsidR="00ED2102" w14:paraId="72E30E2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131FF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BD37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02E5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218D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4361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F9DF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0AD6B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DB38B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1C8E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A0A2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123827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802A4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70438</w:t>
            </w:r>
          </w:p>
        </w:tc>
      </w:tr>
      <w:tr w:rsidR="00ED2102" w14:paraId="751C8FE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A2F41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79FA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8928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D154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AD63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29631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CF1B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53CE2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1922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537B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B48E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132555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D6162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73127</w:t>
            </w:r>
          </w:p>
        </w:tc>
      </w:tr>
      <w:tr w:rsidR="00ED2102" w14:paraId="0489975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CAC5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112F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53E4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7590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2EE30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31728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C918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CB46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6703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EFE3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002F2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144279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1D2E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76207</w:t>
            </w:r>
          </w:p>
        </w:tc>
      </w:tr>
      <w:tr w:rsidR="00ED2102" w14:paraId="53842A4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80DB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83304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E066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D2D0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92EF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33366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F6AA9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FB45D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B2FA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4315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94B3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152251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C5FC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77195</w:t>
            </w:r>
          </w:p>
        </w:tc>
      </w:tr>
      <w:tr w:rsidR="00ED2102" w14:paraId="00246DA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5678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212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6335D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14840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1650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1B29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2514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48206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9F187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7B4CF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43E27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52CC9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7E7D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158377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8FC2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77308</w:t>
            </w:r>
          </w:p>
        </w:tc>
      </w:tr>
      <w:tr w:rsidR="00ED2102" w14:paraId="0D03341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8E92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A58FF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90D0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A90A3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FADE9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51986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3925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7593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678F9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FBF4E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EF67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6E4F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166818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FB69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77685</w:t>
            </w:r>
          </w:p>
        </w:tc>
      </w:tr>
      <w:tr w:rsidR="00ED2102" w14:paraId="279744D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F157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B6B5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6B12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AB322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B0C66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54406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B775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8276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319E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9DD1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8018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323E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176148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98B6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77323</w:t>
            </w:r>
          </w:p>
        </w:tc>
      </w:tr>
      <w:tr w:rsidR="00ED2102" w14:paraId="7AC29C0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3929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FDBA9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EBC47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DCD7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3130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56249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1247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481E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B71C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C90D1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08AA6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183183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7E63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74261</w:t>
            </w:r>
          </w:p>
        </w:tc>
      </w:tr>
      <w:tr w:rsidR="00ED2102" w14:paraId="1B5ED38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E934A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96B33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66A4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CFA89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83C8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58182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A260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8024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E5B05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E645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F37F1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5EF23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191434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7EFA8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71613</w:t>
            </w:r>
          </w:p>
        </w:tc>
      </w:tr>
      <w:tr w:rsidR="00ED2102" w14:paraId="0DADAAF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E4E5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3FF10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0EAE5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4382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F206C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59989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FA9C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4312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2DAA4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E930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7862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E6D0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199322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CE194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69270</w:t>
            </w:r>
          </w:p>
        </w:tc>
      </w:tr>
      <w:tr w:rsidR="00ED2102" w14:paraId="362F760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839EB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6CB10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D0AF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E272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4A65F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61682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36FB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9289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6D0B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6E2F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2F7C7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C7B8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206087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02BD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68345</w:t>
            </w:r>
          </w:p>
        </w:tc>
      </w:tr>
      <w:tr w:rsidR="00ED2102" w14:paraId="62ECADF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CF21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362F1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B8C81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DFF7B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2DE7A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62031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1D3E9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F7454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28A8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C208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10337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BBC4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214093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7D6D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65525</w:t>
            </w:r>
          </w:p>
        </w:tc>
      </w:tr>
      <w:tr w:rsidR="00ED2102" w14:paraId="626273B9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DAF8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7C5E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51AF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BE8E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7C6E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63454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AC2FD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B4046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1AA1B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BAB4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13557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A50C5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234217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D6B81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62787</w:t>
            </w:r>
          </w:p>
        </w:tc>
      </w:tr>
      <w:tr w:rsidR="00ED2102" w14:paraId="59874CCC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FE60B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D1248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72ECA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ED1F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E7F0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64084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F7B4F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8583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E7388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70A5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882A2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15299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C52FC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240937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C675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61181</w:t>
            </w:r>
          </w:p>
        </w:tc>
      </w:tr>
      <w:tr w:rsidR="00ED2102" w14:paraId="14D2630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9A0C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E7BE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8AAA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C248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5D68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64287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867E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7776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C25F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E484B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C43BB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16738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34CB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246781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5CBD2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58575</w:t>
            </w:r>
          </w:p>
        </w:tc>
      </w:tr>
      <w:tr w:rsidR="00ED2102" w14:paraId="1501E24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2EE5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2D22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839D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3219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0FB02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65187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E5AB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FAA79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FC00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A1AFF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20912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E9BE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255750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3C22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49438</w:t>
            </w:r>
          </w:p>
        </w:tc>
      </w:tr>
      <w:tr w:rsidR="00ED2102" w14:paraId="7AFC332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5385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47B8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6FFB4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0756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9868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66337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F6AB5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1930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54788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A184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28895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6037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263916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4AC1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39303</w:t>
            </w:r>
          </w:p>
        </w:tc>
      </w:tr>
      <w:tr w:rsidR="00ED2102" w14:paraId="02F49EF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43EA7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85A13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87266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D932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7A21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66907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5CED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16EA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1FC2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7A9CD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31187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E0A6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265617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55AD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35766</w:t>
            </w:r>
          </w:p>
        </w:tc>
      </w:tr>
      <w:tr w:rsidR="00ED2102" w14:paraId="4256A86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8241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1287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E018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135A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928B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67103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049A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98AAC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DBFA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23A7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33757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E578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267585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4DF90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32143</w:t>
            </w:r>
          </w:p>
        </w:tc>
      </w:tr>
      <w:tr w:rsidR="00ED2102" w14:paraId="53EC284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8665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BE67A0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E4201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B083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A807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67466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25CDB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5181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DC496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F93A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40479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4CF08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270593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B3C07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22801</w:t>
            </w:r>
          </w:p>
        </w:tc>
      </w:tr>
      <w:tr w:rsidR="00ED2102" w14:paraId="22D43ECC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D297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0B8D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48EC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99E28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9511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67592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C8FE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EA61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AC9E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5358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41966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6715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271959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A2D5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21063</w:t>
            </w:r>
          </w:p>
        </w:tc>
      </w:tr>
      <w:tr w:rsidR="00ED2102" w14:paraId="55F2EDB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79E1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C2C5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2AAE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63F02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FFFFC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67666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051ED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7CB6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964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736D0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2959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2A75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43468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EA355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272837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0D51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18296</w:t>
            </w:r>
          </w:p>
        </w:tc>
      </w:tr>
      <w:tr w:rsidR="00ED2102" w14:paraId="3FC79DA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97AEF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D215B1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B0046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A6B49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6B13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E148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B1AB3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0274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415D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46433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A3E18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273617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10D4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13211</w:t>
            </w:r>
          </w:p>
        </w:tc>
      </w:tr>
      <w:tr w:rsidR="00ED2102" w14:paraId="1E577B0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F76B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D4AC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DA106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B3D51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0200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D3B3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8E31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08E9C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FDFA3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47585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7613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273921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C8EDC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10832</w:t>
            </w:r>
          </w:p>
        </w:tc>
      </w:tr>
      <w:tr w:rsidR="00ED2102" w14:paraId="5CF28E6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18C10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B1BD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B0519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36916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73FE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F05F9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8FE8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D9CBE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6F62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49056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1C50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274109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541D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9066</w:t>
            </w:r>
          </w:p>
        </w:tc>
      </w:tr>
      <w:tr w:rsidR="00ED2102" w14:paraId="7AA76C3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4E6F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267F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E4E2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D8CF3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92CFB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3886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8E1FC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66896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B252B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50298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1D15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274790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CC88C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7964</w:t>
            </w:r>
          </w:p>
        </w:tc>
      </w:tr>
      <w:tr w:rsidR="00ED2102" w14:paraId="5C78F7C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EF86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14F8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9D16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6D48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8E256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3EC1B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9A00F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22DC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68F7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51553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F7E1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274992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A4C72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6810</w:t>
            </w:r>
          </w:p>
        </w:tc>
      </w:tr>
      <w:tr w:rsidR="00ED2102" w14:paraId="7A57324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C5D0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DAB9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FBCE7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2BC7A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971C2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1FA66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3FE4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28770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6B776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52943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D069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275224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77F74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5887</w:t>
            </w:r>
          </w:p>
        </w:tc>
      </w:tr>
      <w:tr w:rsidR="00ED2102" w14:paraId="51F9F53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3141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AED9E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EA8A3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C496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BF398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0F31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F0E1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0DCB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53A5D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54278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0E3C4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275362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2ACC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5281</w:t>
            </w:r>
          </w:p>
        </w:tc>
      </w:tr>
      <w:tr w:rsidR="00ED2102" w14:paraId="6711570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4205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D7A98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9056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5228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D6D7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1381F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6D7C8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4F2F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EC35E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55094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DCF2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275503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4E189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4699</w:t>
            </w:r>
          </w:p>
        </w:tc>
      </w:tr>
      <w:tr w:rsidR="00ED2102" w14:paraId="71D431D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43A3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E7DD1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1920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FEFA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D634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67799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B9E5E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B4CAE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D88B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5C810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55987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CE4ED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275696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B481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4122</w:t>
            </w:r>
          </w:p>
        </w:tc>
      </w:tr>
      <w:tr w:rsidR="00ED2102" w14:paraId="5DCA257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88E9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73095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3A95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87B2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E2B9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E73D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20FA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48F01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2F36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56883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45547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275817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C557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3866</w:t>
            </w:r>
          </w:p>
        </w:tc>
      </w:tr>
      <w:tr w:rsidR="00ED2102" w14:paraId="4FA9D94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0D0D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DAC9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79E5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784F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8FF89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4066B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B1344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2E56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C542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57678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83DA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275883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5F28B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3463</w:t>
            </w:r>
          </w:p>
        </w:tc>
      </w:tr>
      <w:tr w:rsidR="00ED2102" w14:paraId="5A7C9D5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009E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D079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CA10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F3918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22574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7A64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7A06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67C47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E960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58381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1983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275955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D17B8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3011</w:t>
            </w:r>
          </w:p>
        </w:tc>
      </w:tr>
      <w:tr w:rsidR="00ED2102" w14:paraId="445E17C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AE093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A597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B296D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529C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4759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3C09D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5381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8BF0F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A955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58942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4E95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276026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BC21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2433</w:t>
            </w:r>
          </w:p>
        </w:tc>
      </w:tr>
      <w:tr w:rsidR="00ED2102" w14:paraId="2D1B0CC0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C2CC7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2ABA4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39602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2BA0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B9158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7BE3B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DCA1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343A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AC7EF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59432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90E8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276153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2A195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1771</w:t>
            </w:r>
          </w:p>
        </w:tc>
      </w:tr>
      <w:tr w:rsidR="00ED2102" w14:paraId="774B73AE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C4FC0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05E0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8C0C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D315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F6FA7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F451A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EDF9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7CBD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88C53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59879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01E3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276227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85A65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1526</w:t>
            </w:r>
          </w:p>
        </w:tc>
      </w:tr>
      <w:tr w:rsidR="00ED2102" w14:paraId="70835EE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A1C1C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9330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C6F5D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D110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81DCF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07877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E3B0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E3C1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811D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60323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4C6DE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276597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220E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1491</w:t>
            </w:r>
          </w:p>
        </w:tc>
      </w:tr>
      <w:tr w:rsidR="00ED2102" w14:paraId="0AC7892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DC6F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B23C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D6B77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4A2D5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B986B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730C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BB1B9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1E9DF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9FD1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60810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422A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276909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6A30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1467</w:t>
            </w:r>
          </w:p>
        </w:tc>
      </w:tr>
      <w:tr w:rsidR="00ED2102" w14:paraId="1CC9903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E4EC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5348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0D11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E6527E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B993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599E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2C2A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5A04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68461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61201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5532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277066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7F2C0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1344</w:t>
            </w:r>
          </w:p>
        </w:tc>
      </w:tr>
      <w:tr w:rsidR="00ED2102" w14:paraId="6CD32F6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AE6F3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EE48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530E0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4D36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3922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EAE4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43429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5F79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BD20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61731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9636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277213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B034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1329</w:t>
            </w:r>
          </w:p>
        </w:tc>
      </w:tr>
      <w:tr w:rsidR="00ED2102" w14:paraId="487AC85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CDB27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4486C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F34A6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79F74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0F6E6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0B2D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E037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B153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DD18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62098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EFF67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277271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D04F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1352</w:t>
            </w:r>
          </w:p>
        </w:tc>
      </w:tr>
      <w:tr w:rsidR="00ED2102" w14:paraId="7BA58BD6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63AA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85AA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F7D00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F543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26FD8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D86E8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15B02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14747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C56D1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62565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F821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277367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22FF3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1262</w:t>
            </w:r>
          </w:p>
        </w:tc>
      </w:tr>
      <w:tr w:rsidR="00ED2102" w14:paraId="3BC21DC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F28D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19EC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8E62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633F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8E93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B7FD2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7774A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C2AF9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D7F3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62882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A26A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277963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E8EC6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1250</w:t>
            </w:r>
          </w:p>
        </w:tc>
      </w:tr>
      <w:tr w:rsidR="00ED2102" w14:paraId="2B0516E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FC7C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3BA9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F3583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8B41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52C1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D69E3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7FDB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1B4A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1245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63153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FBC9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278089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7DFA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1217</w:t>
            </w:r>
          </w:p>
        </w:tc>
      </w:tr>
      <w:tr w:rsidR="00ED2102" w14:paraId="60C8639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D4BA3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D24F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4B66E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B85F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375D5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04FC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47F99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3FCE2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D4B1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63326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A53F0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278179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6F241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1230</w:t>
            </w:r>
          </w:p>
        </w:tc>
      </w:tr>
      <w:tr w:rsidR="00ED2102" w14:paraId="2E0DF5C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A08A0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DB9B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DE45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24E8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E9F67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A0B06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9B7D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242F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3199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2BD5E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63471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BA2D5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278370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6AAA2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1222</w:t>
            </w:r>
          </w:p>
        </w:tc>
      </w:tr>
      <w:tr w:rsidR="00ED2102" w14:paraId="568DFE4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99BC4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DA22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7129F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6441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37515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39A2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0B70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E497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97F96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46FEA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278596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A4A6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1386</w:t>
            </w:r>
          </w:p>
        </w:tc>
      </w:tr>
      <w:tr w:rsidR="00ED2102" w14:paraId="22F5427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606C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E2C06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F1485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70F1B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F6F27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FBFD2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0A0F4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F8F5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E3A0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63762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96516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278797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BD9B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1436</w:t>
            </w:r>
          </w:p>
        </w:tc>
      </w:tr>
      <w:tr w:rsidR="00ED2102" w14:paraId="62BDFC0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03A44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404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C1F17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5A1D0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178BF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61BC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93F8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B721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7E5E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0AB5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63945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E3DDE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279059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C5C9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1607</w:t>
            </w:r>
          </w:p>
        </w:tc>
      </w:tr>
      <w:tr w:rsidR="00ED2102" w14:paraId="6E73869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7A03A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EA6A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015B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71CFBD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F5B3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ED8A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D46F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C771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4AAA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64014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89D7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279236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2B5BF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1601</w:t>
            </w:r>
          </w:p>
        </w:tc>
      </w:tr>
      <w:tr w:rsidR="00ED2102" w14:paraId="0742075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FF3E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1620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E566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949C9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47CCB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8507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8391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82C98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7B21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64073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CE9D2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279385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6FF6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1611</w:t>
            </w:r>
          </w:p>
        </w:tc>
      </w:tr>
      <w:tr w:rsidR="00ED2102" w14:paraId="0668B8A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21372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4EA2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C18F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A9C3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AC254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2016E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1B4F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B907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6B36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64142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16BF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279553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CF3D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1658</w:t>
            </w:r>
          </w:p>
        </w:tc>
      </w:tr>
      <w:tr w:rsidR="00ED2102" w14:paraId="56EC5AB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81028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4B3C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4E2D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2BE99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AD15C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2A526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A8403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B44F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49941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64187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C325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279668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8873AE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1650</w:t>
            </w:r>
          </w:p>
        </w:tc>
      </w:tr>
      <w:tr w:rsidR="00ED2102" w14:paraId="405CA1D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61A07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05591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B241E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972C4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8ABF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E2F4D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D893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9158D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091F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64236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FBAF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279767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97B0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1634</w:t>
            </w:r>
          </w:p>
        </w:tc>
      </w:tr>
      <w:tr w:rsidR="00ED2102" w14:paraId="212F396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BA34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8F8D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2110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8657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DDA9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CE2BB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6FF42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F672D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A10A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64264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20CE5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279940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9917B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1703</w:t>
            </w:r>
          </w:p>
        </w:tc>
      </w:tr>
      <w:tr w:rsidR="00ED2102" w14:paraId="0843B00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B9AB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0209E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42E8F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F023D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9C06A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B953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B5B2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93C9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9E428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64281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6AE7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280029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390A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1722</w:t>
            </w:r>
          </w:p>
        </w:tc>
      </w:tr>
      <w:tr w:rsidR="00ED2102" w14:paraId="1BFF41E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C5AAF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3C30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18B5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FCCAC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BFB7C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E5DB4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1B0E1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F8382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78F528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64338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5E43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280200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45489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1815</w:t>
            </w:r>
          </w:p>
        </w:tc>
      </w:tr>
      <w:tr w:rsidR="00ED2102" w14:paraId="6994CA5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90A5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2AAE4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6D37F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087B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68AB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9A93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26D9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76C6C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B3C3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64363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6CCDE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280307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23AC4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1785</w:t>
            </w:r>
          </w:p>
        </w:tc>
      </w:tr>
      <w:tr w:rsidR="00ED2102" w14:paraId="27AFF08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23BF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6826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88FB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31701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A71E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37731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47A7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EB172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E44A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64402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1D0C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280458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735C7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1868</w:t>
            </w:r>
          </w:p>
        </w:tc>
      </w:tr>
      <w:tr w:rsidR="00ED2102" w14:paraId="0ED8EA8C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3ABC2C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5B8A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DD64A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6A78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A3D5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33C50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1B65C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1D60D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18B2C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64435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8F6F9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280675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B97C0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1934</w:t>
            </w:r>
          </w:p>
        </w:tc>
      </w:tr>
      <w:tr w:rsidR="00ED2102" w14:paraId="3DD01CE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AABE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6C2BB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D527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F48F4D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E4EBD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67803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3953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407ED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C4EC66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3222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1E8E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64452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5AF9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280847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2133E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1994</w:t>
            </w:r>
          </w:p>
        </w:tc>
      </w:tr>
      <w:tr w:rsidR="00ED2102" w14:paraId="009A6DA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F27E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E501E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86ED5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4BBD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BA7F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B3B5E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956001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4F1D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3BA20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63494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C2CD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281022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6263C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1997</w:t>
            </w:r>
          </w:p>
        </w:tc>
      </w:tr>
      <w:tr w:rsidR="00ED2102" w14:paraId="77B6BC64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6CBD5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A966A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2D355F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954A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4CA1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DEAE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D1B86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9B5D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5DA49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7F8F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281141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ACD00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1974</w:t>
            </w:r>
          </w:p>
        </w:tc>
      </w:tr>
      <w:tr w:rsidR="00ED2102" w14:paraId="359CE726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664C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79494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051DA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4E3B1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3DFB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F3EF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2D68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19529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8147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B2868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281229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E0B56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1906</w:t>
            </w:r>
          </w:p>
        </w:tc>
      </w:tr>
      <w:tr w:rsidR="00ED2102" w14:paraId="5AF737C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5C5A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04BA5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6E94A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49586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AD064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A4700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6AB4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8D2BE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4DB307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DFFBE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281438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CEEA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1962</w:t>
            </w:r>
          </w:p>
        </w:tc>
      </w:tr>
      <w:tr w:rsidR="00ED2102" w14:paraId="539E4FD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242C8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CC2ED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2D25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15B8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47EC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3FDC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0C0D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747C1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C834B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9B7E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281530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60AB7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1893</w:t>
            </w:r>
          </w:p>
        </w:tc>
      </w:tr>
      <w:tr w:rsidR="00ED2102" w14:paraId="23705803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B68D44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A468F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15C403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1898D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9ACF4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3493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B18F2B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23BB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DA55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03C1D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281620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2F80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1812</w:t>
            </w:r>
          </w:p>
        </w:tc>
      </w:tr>
      <w:tr w:rsidR="00ED2102" w14:paraId="48457F2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ED32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C84F2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921BF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48539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BB6E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A88D3C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E31FE6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FA297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E155E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D9E4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281721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621C31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1723</w:t>
            </w:r>
          </w:p>
        </w:tc>
      </w:tr>
      <w:tr w:rsidR="00ED2102" w14:paraId="7A6887D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2CC1E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18A6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1B72FB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AE95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B528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D0060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83DD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E2236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975C76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63593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6701D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281874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37EC1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1712</w:t>
            </w:r>
          </w:p>
        </w:tc>
      </w:tr>
      <w:tr w:rsidR="00ED2102" w14:paraId="5E98CE3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73035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F7C57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35A91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A568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9FE0C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17E83E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D97712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DC305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37834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B2FB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281984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6A21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1706</w:t>
            </w:r>
          </w:p>
        </w:tc>
      </w:tr>
      <w:tr w:rsidR="00ED2102" w14:paraId="2DD7C73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2B0A3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932ABD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7F7B0E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4B28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6522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DB5A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318C8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E8613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E777D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0ED57A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282107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48BF1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1728</w:t>
            </w:r>
          </w:p>
        </w:tc>
      </w:tr>
      <w:tr w:rsidR="00ED2102" w14:paraId="5D9FE476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03995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1DCC0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2948A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3D581F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E7C34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3AB5B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59CED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6047F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B5F4B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79375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282236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4BF26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1696</w:t>
            </w:r>
          </w:p>
        </w:tc>
      </w:tr>
      <w:tr w:rsidR="00ED2102" w14:paraId="758BE786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0C6AC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69C51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BBBB6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212594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4F6FAD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201D6F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A142F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92A0E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326C1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16AA45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282324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2ECD6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1675</w:t>
            </w:r>
          </w:p>
        </w:tc>
      </w:tr>
      <w:tr w:rsidR="00ED2102" w14:paraId="0C496DCA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3DF57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FEC4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ACED08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B223ED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D133E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3C17D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EE4FD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7A04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109B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306F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282382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E4370C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1517</w:t>
            </w:r>
          </w:p>
        </w:tc>
      </w:tr>
      <w:tr w:rsidR="00ED2102" w14:paraId="1240176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05916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A8376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861034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C713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C4ADB1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C3FC5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FB365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5344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7E771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AB89D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282482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D2F65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1434</w:t>
            </w:r>
          </w:p>
        </w:tc>
      </w:tr>
      <w:tr w:rsidR="00ED2102" w14:paraId="4126AD18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CDC6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46A85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B44C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DCF8E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84599B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12725F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E7A9A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364455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C59E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051462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282546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FD86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1378</w:t>
            </w:r>
          </w:p>
        </w:tc>
      </w:tr>
      <w:tr w:rsidR="00ED2102" w14:paraId="15C844A1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3CB4EE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99FD8C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4D103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B74868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059631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3C8F0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48CA0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7C36E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522DC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B315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282632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54E3E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1383</w:t>
            </w:r>
          </w:p>
        </w:tc>
      </w:tr>
      <w:tr w:rsidR="00ED2102" w14:paraId="0DC1B067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FD81A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E646B4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73E9F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2E48A6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9E055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40448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91F26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B0CD02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9947C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462485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282701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97E4FA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1280</w:t>
            </w:r>
          </w:p>
        </w:tc>
      </w:tr>
      <w:tr w:rsidR="00ED2102" w14:paraId="4BE95B85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A991BE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ECF9D5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DD4168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721A6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6BD2F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87FBC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D303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2C73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869962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5B35F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282751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D6522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1209</w:t>
            </w:r>
          </w:p>
        </w:tc>
      </w:tr>
      <w:tr w:rsidR="00ED2102" w14:paraId="0F3C11C2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268E10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8E5A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249C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3A20A2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A6C1B1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5704A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55B9F8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0455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C5251E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D1C91F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282812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18673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1192</w:t>
            </w:r>
          </w:p>
        </w:tc>
      </w:tr>
      <w:tr w:rsidR="00ED2102" w14:paraId="73041C7C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E81E71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8C20B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2D117B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881A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266E79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0CFC5AE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DDF69A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E5AD9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C409BD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A6A2B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282865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4BC9D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1118</w:t>
            </w:r>
          </w:p>
        </w:tc>
      </w:tr>
      <w:tr w:rsidR="00ED2102" w14:paraId="66072B2D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C5BD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03CC7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CC7B98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525A17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B07D9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CEF38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607A3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63CC4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43AC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348B40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282926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72F20B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1072</w:t>
            </w:r>
          </w:p>
        </w:tc>
      </w:tr>
      <w:tr w:rsidR="00ED2102" w14:paraId="4A9FABEF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C1052C3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943CE8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956895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7DF1A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4FB44A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6867A0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003A4C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6D5180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8084F3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1D3B6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283009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1FF4FA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1053</w:t>
            </w:r>
          </w:p>
        </w:tc>
      </w:tr>
      <w:tr w:rsidR="00ED2102" w14:paraId="7348681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A93C9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2AF304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5DCCF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3074C2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A002FD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438C24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0829A0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D5ADB4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19AEE2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FAE8928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283074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5D0B8A5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1001</w:t>
            </w:r>
          </w:p>
        </w:tc>
      </w:tr>
      <w:tr w:rsidR="00ED2102" w14:paraId="12583060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BCECFA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8019057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3F0B1C7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84EF5C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8381EF2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C081E9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E89E68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B5EF124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55A8D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53B8491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283118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0759928F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984</w:t>
            </w:r>
          </w:p>
        </w:tc>
      </w:tr>
      <w:tr w:rsidR="00ED2102" w14:paraId="68ADB1AB" w14:textId="77777777" w:rsidTr="00ED2102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C447DB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A986B3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456EA1C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2560240B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5374BD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68134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0B26016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161CF55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FFD2A80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4512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5E54622A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63616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6646D43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283216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46488F49" w14:textId="77777777" w:rsidR="00ED2102" w:rsidRDefault="00ED2102">
            <w:pPr>
              <w:autoSpaceDE w:val="0"/>
              <w:autoSpaceDN w:val="0"/>
              <w:adjustRightInd w:val="0"/>
              <w:spacing w:before="0" w:after="0"/>
              <w:jc w:val="right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983</w:t>
            </w:r>
          </w:p>
        </w:tc>
      </w:tr>
    </w:tbl>
    <w:p w14:paraId="4777E122" w14:textId="77777777" w:rsidR="00BC680C" w:rsidRPr="00BC680C" w:rsidRDefault="00BC680C" w:rsidP="00BC680C"/>
    <w:sectPr w:rsidR="00BC680C" w:rsidRPr="00BC680C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64BC5C" w14:textId="77777777" w:rsidR="005B6D06" w:rsidRDefault="005B6D06" w:rsidP="00117666">
      <w:pPr>
        <w:spacing w:after="0"/>
      </w:pPr>
      <w:r>
        <w:separator/>
      </w:r>
    </w:p>
  </w:endnote>
  <w:endnote w:type="continuationSeparator" w:id="0">
    <w:p w14:paraId="72C8C6CE" w14:textId="77777777" w:rsidR="005B6D06" w:rsidRDefault="005B6D06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2F801" w14:textId="77777777" w:rsidR="005B6D06" w:rsidRDefault="005B6D06" w:rsidP="00117666">
      <w:pPr>
        <w:spacing w:after="0"/>
      </w:pPr>
      <w:r>
        <w:separator/>
      </w:r>
    </w:p>
  </w:footnote>
  <w:footnote w:type="continuationSeparator" w:id="0">
    <w:p w14:paraId="283DBB37" w14:textId="77777777" w:rsidR="005B6D06" w:rsidRDefault="005B6D06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5B6D06"/>
    <w:rsid w:val="006375C7"/>
    <w:rsid w:val="00637745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66E0D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A5AA0"/>
    <w:rsid w:val="009C2B12"/>
    <w:rsid w:val="00A174D9"/>
    <w:rsid w:val="00AA4D24"/>
    <w:rsid w:val="00AB6715"/>
    <w:rsid w:val="00B1671E"/>
    <w:rsid w:val="00B25EB8"/>
    <w:rsid w:val="00B37F4D"/>
    <w:rsid w:val="00BC680C"/>
    <w:rsid w:val="00C52A7B"/>
    <w:rsid w:val="00C56BAF"/>
    <w:rsid w:val="00C679AA"/>
    <w:rsid w:val="00C75972"/>
    <w:rsid w:val="00CD066B"/>
    <w:rsid w:val="00CE4FEE"/>
    <w:rsid w:val="00D060CF"/>
    <w:rsid w:val="00DB59C3"/>
    <w:rsid w:val="00DC259A"/>
    <w:rsid w:val="00DE23E8"/>
    <w:rsid w:val="00E52377"/>
    <w:rsid w:val="00E537AD"/>
    <w:rsid w:val="00E64E17"/>
    <w:rsid w:val="00E866C9"/>
    <w:rsid w:val="00EA3D3C"/>
    <w:rsid w:val="00EC090A"/>
    <w:rsid w:val="00ED20B5"/>
    <w:rsid w:val="00ED2102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7</TotalTime>
  <Pages>7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Shi Chen</cp:lastModifiedBy>
  <cp:revision>6</cp:revision>
  <cp:lastPrinted>2013-10-03T12:51:00Z</cp:lastPrinted>
  <dcterms:created xsi:type="dcterms:W3CDTF">2018-11-23T08:58:00Z</dcterms:created>
  <dcterms:modified xsi:type="dcterms:W3CDTF">2021-01-31T03:52:00Z</dcterms:modified>
</cp:coreProperties>
</file>